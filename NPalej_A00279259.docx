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76F9E" w14:textId="4C7C2D37" w:rsidR="00EB263C" w:rsidRDefault="0024197E" w:rsidP="00EB263C">
      <w:pPr>
        <w:pStyle w:val="Name"/>
        <w:rPr>
          <w:sz w:val="72"/>
          <w:szCs w:val="48"/>
        </w:rPr>
      </w:pPr>
      <w:r>
        <w:rPr>
          <w:sz w:val="72"/>
          <w:szCs w:val="48"/>
        </w:rPr>
        <w:t>Web Development 2.1</w:t>
      </w:r>
    </w:p>
    <w:p w14:paraId="52DF80C7" w14:textId="38D48817" w:rsidR="0024197E" w:rsidRPr="0024197E" w:rsidRDefault="0024197E" w:rsidP="00EB263C">
      <w:pPr>
        <w:pStyle w:val="Name"/>
        <w:rPr>
          <w:color w:val="auto"/>
          <w:sz w:val="52"/>
          <w:szCs w:val="40"/>
        </w:rPr>
      </w:pPr>
      <w:r w:rsidRPr="0024197E">
        <w:rPr>
          <w:color w:val="auto"/>
          <w:sz w:val="52"/>
          <w:szCs w:val="40"/>
        </w:rPr>
        <w:t>Calculator Project</w:t>
      </w:r>
    </w:p>
    <w:p w14:paraId="2D4A3F0C" w14:textId="14616CBB" w:rsidR="0024197E" w:rsidRDefault="0024197E" w:rsidP="00EB263C">
      <w:pPr>
        <w:pStyle w:val="Name"/>
      </w:pPr>
    </w:p>
    <w:p w14:paraId="17E34CF0" w14:textId="77777777" w:rsidR="0024197E" w:rsidRDefault="0024197E" w:rsidP="00EB263C">
      <w:pPr>
        <w:pStyle w:val="Address"/>
        <w:rPr>
          <w:sz w:val="56"/>
          <w:szCs w:val="56"/>
        </w:rPr>
      </w:pPr>
    </w:p>
    <w:p w14:paraId="7DA4EB42" w14:textId="77777777" w:rsidR="0024197E" w:rsidRDefault="0024197E" w:rsidP="00EB263C">
      <w:pPr>
        <w:pStyle w:val="Address"/>
        <w:rPr>
          <w:sz w:val="56"/>
          <w:szCs w:val="56"/>
        </w:rPr>
      </w:pPr>
    </w:p>
    <w:p w14:paraId="13244576" w14:textId="77777777" w:rsidR="0024197E" w:rsidRDefault="0024197E" w:rsidP="00EB263C">
      <w:pPr>
        <w:pStyle w:val="Address"/>
        <w:rPr>
          <w:sz w:val="56"/>
          <w:szCs w:val="56"/>
        </w:rPr>
      </w:pPr>
    </w:p>
    <w:p w14:paraId="426559C5" w14:textId="29917A2B" w:rsidR="0024197E" w:rsidRDefault="0024197E" w:rsidP="00EB263C">
      <w:pPr>
        <w:pStyle w:val="Address"/>
        <w:rPr>
          <w:sz w:val="56"/>
          <w:szCs w:val="56"/>
        </w:rPr>
      </w:pPr>
    </w:p>
    <w:p w14:paraId="2C4D4911" w14:textId="77777777" w:rsidR="0024197E" w:rsidRDefault="0024197E" w:rsidP="00EB263C">
      <w:pPr>
        <w:pStyle w:val="Address"/>
        <w:rPr>
          <w:sz w:val="56"/>
          <w:szCs w:val="56"/>
        </w:rPr>
      </w:pPr>
    </w:p>
    <w:p w14:paraId="1CCC2383" w14:textId="77777777" w:rsidR="0024197E" w:rsidRDefault="0024197E" w:rsidP="00EB263C">
      <w:pPr>
        <w:pStyle w:val="Address"/>
        <w:rPr>
          <w:sz w:val="56"/>
          <w:szCs w:val="56"/>
        </w:rPr>
      </w:pPr>
    </w:p>
    <w:p w14:paraId="315CBBEB" w14:textId="77777777" w:rsidR="0024197E" w:rsidRDefault="0024197E" w:rsidP="00EB263C">
      <w:pPr>
        <w:pStyle w:val="Address"/>
        <w:rPr>
          <w:sz w:val="56"/>
          <w:szCs w:val="56"/>
        </w:rPr>
      </w:pPr>
    </w:p>
    <w:p w14:paraId="593FBCB0" w14:textId="77777777" w:rsidR="0024197E" w:rsidRDefault="0024197E" w:rsidP="00EB263C">
      <w:pPr>
        <w:pStyle w:val="Address"/>
        <w:rPr>
          <w:sz w:val="56"/>
          <w:szCs w:val="56"/>
        </w:rPr>
      </w:pPr>
    </w:p>
    <w:p w14:paraId="304C6E3E" w14:textId="77777777" w:rsidR="0024197E" w:rsidRDefault="0024197E" w:rsidP="00EB263C">
      <w:pPr>
        <w:pStyle w:val="Address"/>
        <w:rPr>
          <w:sz w:val="56"/>
          <w:szCs w:val="56"/>
        </w:rPr>
      </w:pPr>
    </w:p>
    <w:p w14:paraId="0D0169B6" w14:textId="610BA0B0" w:rsidR="0024197E" w:rsidRDefault="0024197E" w:rsidP="0024197E">
      <w:pPr>
        <w:pStyle w:val="Salutation"/>
        <w:rPr>
          <w:color w:val="auto"/>
          <w:sz w:val="28"/>
          <w:szCs w:val="22"/>
        </w:rPr>
      </w:pPr>
      <w:r w:rsidRPr="0024197E">
        <w:rPr>
          <w:sz w:val="40"/>
          <w:szCs w:val="32"/>
        </w:rPr>
        <w:t>Natalia Palej</w:t>
      </w:r>
      <w:r w:rsidRPr="0024197E">
        <w:rPr>
          <w:sz w:val="40"/>
          <w:szCs w:val="32"/>
        </w:rPr>
        <w:br/>
        <w:t>A00279259</w:t>
      </w:r>
      <w:r>
        <w:br/>
      </w:r>
      <w:r w:rsidRPr="0024197E">
        <w:rPr>
          <w:color w:val="auto"/>
          <w:sz w:val="28"/>
          <w:szCs w:val="22"/>
        </w:rPr>
        <w:t xml:space="preserve">Software Design with </w:t>
      </w:r>
      <w:r w:rsidRPr="0024197E">
        <w:rPr>
          <w:color w:val="auto"/>
          <w:sz w:val="28"/>
          <w:szCs w:val="22"/>
        </w:rPr>
        <w:t>Artificial</w:t>
      </w:r>
      <w:r w:rsidRPr="0024197E">
        <w:rPr>
          <w:color w:val="auto"/>
          <w:sz w:val="28"/>
          <w:szCs w:val="22"/>
        </w:rPr>
        <w:t xml:space="preserve"> Intelligence in Cloud Computing</w:t>
      </w:r>
    </w:p>
    <w:p w14:paraId="03E771F6" w14:textId="7617AB4F" w:rsidR="0024197E" w:rsidRPr="0024197E" w:rsidRDefault="0024197E" w:rsidP="0024197E">
      <w:pPr>
        <w:ind w:right="0"/>
        <w:rPr>
          <w:szCs w:val="22"/>
        </w:rPr>
      </w:pPr>
      <w:r>
        <w:rPr>
          <w:szCs w:val="22"/>
        </w:rPr>
        <w:br w:type="page"/>
      </w:r>
    </w:p>
    <w:p w14:paraId="44D0C636" w14:textId="404A839B" w:rsidR="0024197E" w:rsidRDefault="0024197E" w:rsidP="0024197E">
      <w:pPr>
        <w:pStyle w:val="Heading1"/>
      </w:pPr>
      <w:r>
        <w:lastRenderedPageBreak/>
        <w:t>Introduction</w:t>
      </w:r>
    </w:p>
    <w:p w14:paraId="0DEA4DBA" w14:textId="5285439E" w:rsidR="0024197E" w:rsidRDefault="0024197E" w:rsidP="0024197E">
      <w:r w:rsidRPr="00E57251">
        <w:t xml:space="preserve">My goal in this project is to create </w:t>
      </w:r>
      <w:r>
        <w:t>a Calculator</w:t>
      </w:r>
      <w:r w:rsidRPr="00E57251">
        <w:t xml:space="preserve"> using </w:t>
      </w:r>
      <w:r>
        <w:t xml:space="preserve">HTML, </w:t>
      </w:r>
      <w:proofErr w:type="gramStart"/>
      <w:r>
        <w:t>CSS</w:t>
      </w:r>
      <w:proofErr w:type="gramEnd"/>
      <w:r>
        <w:t xml:space="preserve"> and JavaScript Programming Languange. The calculator will be running on HTML page. </w:t>
      </w:r>
      <w:r w:rsidRPr="00E57251">
        <w:t xml:space="preserve">User will be able to </w:t>
      </w:r>
      <w:r>
        <w:t>add, substract, multiply, divide and get the power of desired numbers.</w:t>
      </w:r>
      <w:r w:rsidRPr="00E57251">
        <w:t xml:space="preserve"> </w:t>
      </w:r>
      <w:r>
        <w:t>User will be able to make multiple operations at single time, once “equals” button is pressed, the user will get the result.</w:t>
      </w:r>
    </w:p>
    <w:p w14:paraId="56E51E13" w14:textId="79782504" w:rsidR="0024197E" w:rsidRDefault="0024197E" w:rsidP="0024197E">
      <w:r>
        <w:t xml:space="preserve">The logic behind this project is to expand </w:t>
      </w:r>
      <w:r>
        <w:t xml:space="preserve">my </w:t>
      </w:r>
      <w:r>
        <w:t xml:space="preserve">knowledge on how to </w:t>
      </w:r>
      <w:r>
        <w:t>create applications and run the final product on the web browser</w:t>
      </w:r>
      <w:r>
        <w:t xml:space="preserve">, gain an </w:t>
      </w:r>
      <w:r>
        <w:t>understanding</w:t>
      </w:r>
      <w:r>
        <w:t xml:space="preserve"> of </w:t>
      </w:r>
      <w:r>
        <w:t>functions</w:t>
      </w:r>
      <w:r>
        <w:t xml:space="preserve"> in </w:t>
      </w:r>
      <w:r>
        <w:t>JavaScript</w:t>
      </w:r>
      <w:r>
        <w:t xml:space="preserve"> programming language, as well as become proficient with </w:t>
      </w:r>
      <w:r>
        <w:t>CSS styling.</w:t>
      </w:r>
    </w:p>
    <w:p w14:paraId="0ABD5B62" w14:textId="5522EBDF" w:rsidR="0024197E" w:rsidRDefault="0024197E" w:rsidP="0024197E">
      <w:pPr>
        <w:pStyle w:val="Heading1"/>
      </w:pPr>
      <w:r>
        <w:t>HTML Content</w:t>
      </w:r>
    </w:p>
    <w:p w14:paraId="37BF9A30" w14:textId="4C8AE48D" w:rsidR="0024197E" w:rsidRDefault="0024197E" w:rsidP="0024197E">
      <w:pPr>
        <w:pStyle w:val="Heading1"/>
      </w:pPr>
    </w:p>
    <w:p w14:paraId="076EC925" w14:textId="59F05898" w:rsidR="0024197E" w:rsidRDefault="0024197E" w:rsidP="0024197E">
      <w:pPr>
        <w:pStyle w:val="Heading1"/>
      </w:pPr>
      <w:r>
        <w:t>CSS Content</w:t>
      </w:r>
    </w:p>
    <w:p w14:paraId="7483B6CD" w14:textId="7C08D2C6" w:rsidR="0024197E" w:rsidRDefault="0024197E" w:rsidP="0024197E">
      <w:pPr>
        <w:pStyle w:val="Heading1"/>
      </w:pPr>
    </w:p>
    <w:p w14:paraId="798B0351" w14:textId="000CC8EB" w:rsidR="0024197E" w:rsidRDefault="0024197E" w:rsidP="0024197E">
      <w:pPr>
        <w:pStyle w:val="Heading1"/>
      </w:pPr>
      <w:r>
        <w:t>JavaScript Content</w:t>
      </w:r>
    </w:p>
    <w:p w14:paraId="05849553" w14:textId="4A613C3D" w:rsidR="0024197E" w:rsidRDefault="0024197E" w:rsidP="0024197E">
      <w:pPr>
        <w:pStyle w:val="Heading1"/>
      </w:pPr>
    </w:p>
    <w:p w14:paraId="0F50C24E" w14:textId="28177B52" w:rsidR="0024197E" w:rsidRPr="0024197E" w:rsidRDefault="0024197E" w:rsidP="0024197E">
      <w:pPr>
        <w:pStyle w:val="Heading1"/>
      </w:pPr>
      <w:r>
        <w:t>Conclusion</w:t>
      </w:r>
    </w:p>
    <w:p w14:paraId="01D0DD91" w14:textId="77777777" w:rsidR="0024197E" w:rsidRPr="0024197E" w:rsidRDefault="0024197E" w:rsidP="0024197E"/>
    <w:sectPr w:rsidR="0024197E" w:rsidRPr="0024197E" w:rsidSect="00691944">
      <w:headerReference w:type="default" r:id="rId10"/>
      <w:pgSz w:w="12240" w:h="15840" w:code="1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18197" w14:textId="77777777" w:rsidR="00B50F4C" w:rsidRDefault="00B50F4C" w:rsidP="001C66AD">
      <w:pPr>
        <w:spacing w:after="0" w:line="240" w:lineRule="auto"/>
      </w:pPr>
      <w:r>
        <w:separator/>
      </w:r>
    </w:p>
  </w:endnote>
  <w:endnote w:type="continuationSeparator" w:id="0">
    <w:p w14:paraId="02CEFD68" w14:textId="77777777" w:rsidR="00B50F4C" w:rsidRDefault="00B50F4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3E716AB-4C64-40AA-8009-F747D895DE57}"/>
    <w:embedBold r:id="rId2" w:fontKey="{599B29FD-9A69-4823-9E22-8A289AF8A89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4778E2B-CF69-4F32-84B9-50D7EEED9051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E1AFAF68-8359-45F1-BCE9-04C46BFC8BA6}"/>
    <w:embedBold r:id="rId5" w:fontKey="{B594DD59-A021-4316-B092-1509E7F000A9}"/>
    <w:embedItalic r:id="rId6" w:fontKey="{6485B8D9-3110-4D2C-9E83-0D835D2733E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7FABB" w14:textId="77777777" w:rsidR="00B50F4C" w:rsidRDefault="00B50F4C" w:rsidP="001C66AD">
      <w:pPr>
        <w:spacing w:after="0" w:line="240" w:lineRule="auto"/>
      </w:pPr>
      <w:r>
        <w:separator/>
      </w:r>
    </w:p>
  </w:footnote>
  <w:footnote w:type="continuationSeparator" w:id="0">
    <w:p w14:paraId="348460D9" w14:textId="77777777" w:rsidR="00B50F4C" w:rsidRDefault="00B50F4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0B71E" w14:textId="77777777" w:rsidR="00691944" w:rsidRDefault="00691944">
    <w:pPr>
      <w:pStyle w:val="Header"/>
    </w:pPr>
    <w:r>
      <mc:AlternateContent>
        <mc:Choice Requires="wpg">
          <w:drawing>
            <wp:anchor distT="0" distB="0" distL="114300" distR="114300" simplePos="0" relativeHeight="251678720" behindDoc="0" locked="0" layoutInCell="1" allowOverlap="1" wp14:anchorId="1C2026F8" wp14:editId="1883B8FC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oup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oup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angle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angle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angle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angle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angle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angle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C5A91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oup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reeform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reeform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reeform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reeform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reeform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reeform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reeform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reeform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reeform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reeform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reeform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reeform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reeform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reeform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reeform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reeform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reeform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reeform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reeform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reeform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reeform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reeform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reeform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reeform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reeform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reeform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reeform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reeform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reeform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reeform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reeform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reeform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reeform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reeform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reeform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reeform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reeform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reeform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reeform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reeform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reeform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reeform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reeform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reeform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reeform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reeform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reeform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reeform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reeform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reeform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reeform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reeform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reeform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reeform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reeform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reeform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reeform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reeform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reeform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reeform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reeform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reeform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reeform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reeform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reeform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reeform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reeform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reeform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reeform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reeform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reeform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reeform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reeform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reeform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reeform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reeform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reeform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reeform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reeform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reeform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reeform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reeform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reeform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reeform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reeform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reeform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reeform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reeform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reeform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reeform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reeform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reeform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reeform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reeform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reeform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reeform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reeform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reeform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reeform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reeform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reeform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reeform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reeform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reeform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reeform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reeform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reeform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reeform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reeform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reeform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reeform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reeform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reeform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reeform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reeform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reeform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reeform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reeform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reeform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reeform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reeform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reeform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reeform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reeform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reeform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reeform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reeform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reeform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reeform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reeform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reeform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reeform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reeform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reeform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reeform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reeform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reeform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reeform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reeform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reeform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reeform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reeform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reeform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reeform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reeform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reeform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reeform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reeform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reeform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reeform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reeform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reeform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reeform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reeform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reeform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reeform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reeform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reeform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reeform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C2026F8" id="Group 2086" o:spid="_x0000_s1026" alt="&quot;&quot;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">
              <v:group id="Group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angle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b4176d [3208]" stroked="f"/>
                <v:rect id="Rectangle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3abd3 [3207]" stroked="f"/>
                <v:rect id="Rectangle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b4176d [3205]" stroked="f"/>
              </v:group>
              <v:rect id="Rectangle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b4176d [3208]" stroked="f"/>
              <v:rect id="Rectangle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3abd3 [3207]" stroked="f"/>
              <v:rect id="Rectangle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b4176d [3205]" stroked="f">
                <v:textbox>
                  <w:txbxContent>
                    <w:p w14:paraId="105C5A91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rect>
              <v:group id="Group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reeform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reeform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reeform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reeform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reeform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reeform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reeform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264386068">
    <w:abstractNumId w:val="12"/>
  </w:num>
  <w:num w:numId="2" w16cid:durableId="2118593215">
    <w:abstractNumId w:val="8"/>
  </w:num>
  <w:num w:numId="3" w16cid:durableId="758521733">
    <w:abstractNumId w:val="16"/>
  </w:num>
  <w:num w:numId="4" w16cid:durableId="1943612723">
    <w:abstractNumId w:val="13"/>
  </w:num>
  <w:num w:numId="5" w16cid:durableId="41563141">
    <w:abstractNumId w:val="14"/>
  </w:num>
  <w:num w:numId="6" w16cid:durableId="1561667817">
    <w:abstractNumId w:val="20"/>
  </w:num>
  <w:num w:numId="7" w16cid:durableId="181675796">
    <w:abstractNumId w:val="7"/>
  </w:num>
  <w:num w:numId="8" w16cid:durableId="1476335686">
    <w:abstractNumId w:val="11"/>
  </w:num>
  <w:num w:numId="9" w16cid:durableId="1058438666">
    <w:abstractNumId w:val="18"/>
  </w:num>
  <w:num w:numId="10" w16cid:durableId="914320309">
    <w:abstractNumId w:val="2"/>
  </w:num>
  <w:num w:numId="11" w16cid:durableId="1290435964">
    <w:abstractNumId w:val="6"/>
  </w:num>
  <w:num w:numId="12" w16cid:durableId="1174295012">
    <w:abstractNumId w:val="1"/>
  </w:num>
  <w:num w:numId="13" w16cid:durableId="1247038743">
    <w:abstractNumId w:val="3"/>
  </w:num>
  <w:num w:numId="14" w16cid:durableId="1542940307">
    <w:abstractNumId w:val="10"/>
  </w:num>
  <w:num w:numId="15" w16cid:durableId="1407993150">
    <w:abstractNumId w:val="9"/>
  </w:num>
  <w:num w:numId="16" w16cid:durableId="598175357">
    <w:abstractNumId w:val="17"/>
  </w:num>
  <w:num w:numId="17" w16cid:durableId="808591995">
    <w:abstractNumId w:val="4"/>
  </w:num>
  <w:num w:numId="18" w16cid:durableId="2088459617">
    <w:abstractNumId w:val="22"/>
  </w:num>
  <w:num w:numId="19" w16cid:durableId="1076703995">
    <w:abstractNumId w:val="19"/>
  </w:num>
  <w:num w:numId="20" w16cid:durableId="1182427212">
    <w:abstractNumId w:val="15"/>
  </w:num>
  <w:num w:numId="21" w16cid:durableId="257256430">
    <w:abstractNumId w:val="21"/>
  </w:num>
  <w:num w:numId="22" w16cid:durableId="1092167202">
    <w:abstractNumId w:val="5"/>
  </w:num>
  <w:num w:numId="23" w16cid:durableId="2024240192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97E"/>
    <w:rsid w:val="00020F8E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4197E"/>
    <w:rsid w:val="002C56E6"/>
    <w:rsid w:val="00361E11"/>
    <w:rsid w:val="0040090B"/>
    <w:rsid w:val="00433D57"/>
    <w:rsid w:val="0046302A"/>
    <w:rsid w:val="00487D2D"/>
    <w:rsid w:val="004D5D62"/>
    <w:rsid w:val="00504AA9"/>
    <w:rsid w:val="005112D0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50F4C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B3FAD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FDCB6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1C66AD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1C66AD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A21461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1C66AD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A21461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82682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B4176D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C82682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77104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C82682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780F49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C82682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780F49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66AD"/>
    <w:rPr>
      <w:rFonts w:asciiTheme="majorHAnsi" w:hAnsiTheme="majorHAnsi"/>
      <w:b/>
      <w:color w:val="A21461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C66AD"/>
    <w:rPr>
      <w:rFonts w:asciiTheme="majorHAnsi" w:hAnsiTheme="majorHAnsi"/>
      <w:b/>
      <w:bCs/>
      <w:color w:val="A21461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1C66AD"/>
    <w:rPr>
      <w:rFonts w:asciiTheme="majorHAnsi" w:hAnsiTheme="majorHAnsi"/>
      <w:b/>
      <w:bCs/>
      <w:color w:val="B4176D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E32D91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E32D91" w:themeColor="accent1"/>
      <w:szCs w:val="24"/>
    </w:rPr>
  </w:style>
  <w:style w:type="paragraph" w:styleId="Footer">
    <w:name w:val="footer"/>
    <w:basedOn w:val="Normal"/>
    <w:link w:val="FooterChar"/>
    <w:uiPriority w:val="99"/>
    <w:rsid w:val="00C82682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82682"/>
    <w:rPr>
      <w:rFonts w:asciiTheme="minorHAnsi" w:hAnsiTheme="minorHAnsi"/>
      <w:color w:val="7F7F7F" w:themeColor="text1" w:themeTint="80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4F2CD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C82682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8268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8268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82682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2682"/>
    <w:rPr>
      <w:rFonts w:asciiTheme="majorHAnsi" w:eastAsiaTheme="majorEastAsia" w:hAnsiTheme="majorHAnsi" w:cstheme="majorBidi"/>
      <w:color w:val="77104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2682"/>
    <w:rPr>
      <w:rFonts w:asciiTheme="majorHAnsi" w:eastAsiaTheme="majorEastAsia" w:hAnsiTheme="majorHAnsi" w:cstheme="majorBidi"/>
      <w:i/>
      <w:iCs/>
      <w:color w:val="77104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2682"/>
    <w:rPr>
      <w:rFonts w:asciiTheme="majorHAnsi" w:eastAsiaTheme="majorEastAsia" w:hAnsiTheme="majorHAnsi" w:cstheme="majorBidi"/>
      <w:color w:val="780F49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2682"/>
    <w:rPr>
      <w:rFonts w:asciiTheme="majorHAnsi" w:eastAsiaTheme="majorEastAsia" w:hAnsiTheme="majorHAnsi" w:cstheme="majorBidi"/>
      <w:i/>
      <w:iCs/>
      <w:color w:val="780F49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EB263C"/>
    <w:pPr>
      <w:spacing w:after="0" w:line="240" w:lineRule="auto"/>
    </w:pPr>
    <w:rPr>
      <w:b/>
      <w:color w:val="E32D91" w:themeColor="accent1"/>
      <w:sz w:val="42"/>
    </w:rPr>
  </w:style>
  <w:style w:type="paragraph" w:customStyle="1" w:styleId="Address">
    <w:name w:val="Address"/>
    <w:basedOn w:val="Normal"/>
    <w:uiPriority w:val="1"/>
    <w:qFormat/>
    <w:rsid w:val="00EB263C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82682"/>
    <w:pPr>
      <w:spacing w:line="240" w:lineRule="auto"/>
    </w:pPr>
    <w:rPr>
      <w:i/>
      <w:iCs/>
      <w:color w:val="454551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780F49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780F49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talia\AppData\Roaming\Microsoft\Templates\Minimalist%20tech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B4176D"/>
      </a:accent2>
      <a:accent3>
        <a:srgbClr val="780F49"/>
      </a:accent3>
      <a:accent4>
        <a:srgbClr val="F3ABD3"/>
      </a:accent4>
      <a:accent5>
        <a:srgbClr val="B4176D"/>
      </a:accent5>
      <a:accent6>
        <a:srgbClr val="D54773"/>
      </a:accent6>
      <a:hlink>
        <a:srgbClr val="4F2CD1"/>
      </a:hlink>
      <a:folHlink>
        <a:srgbClr val="8C8C8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Minimalist tech letterhead.dotx</Template>
  <TotalTime>0</TotalTime>
  <Pages>3</Pages>
  <Words>145</Words>
  <Characters>682</Characters>
  <Application>Microsoft Office Word</Application>
  <DocSecurity>0</DocSecurity>
  <Lines>18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2022-11-01T16:39:00Z</dcterms:created>
  <dcterms:modified xsi:type="dcterms:W3CDTF">2022-11-01T16:50:00Z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85ff5224-7c7c-4dd5-95a6-c0feb2ad5c20</vt:lpwstr>
  </property>
</Properties>
</file>